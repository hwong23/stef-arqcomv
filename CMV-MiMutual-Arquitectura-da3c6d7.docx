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1.da3c6d7 de 15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15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STEF@da3c6d7</w:t>
        </w:r>
      </w:hyperlink>
      <w:r>
        <w:t xml:space="preserve"> </w:t>
      </w:r>
      <w:r>
        <w:t xml:space="preserve">del October 15,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1.da3c6d7 del 15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da3c6d7bee7fa3f6239b9182dbd29c99cf667e7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da3c6d7bee7fa3f6239b9182dbd29c99cf667e70/"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2023-10-15T20:05:17Z</dcterms:created>
  <dcterms:modified xsi:type="dcterms:W3CDTF">2023-10-15T20:05:17Z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