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1.7b0c7f4 de 15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15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STEF@7b0c7f4</w:t>
        </w:r>
      </w:hyperlink>
      <w:r>
        <w:t xml:space="preserve"> </w:t>
      </w:r>
      <w:r>
        <w:t xml:space="preserve">del October 15,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1.7b0c7f4 del 15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7b0c7f41bffaa521a7d0929658daf6b603689bc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7b0c7f41bffaa521a7d0929658daf6b603689bc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2023-10-15T02:23:29Z</dcterms:created>
  <dcterms:modified xsi:type="dcterms:W3CDTF">2023-10-15T02:23:29Z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